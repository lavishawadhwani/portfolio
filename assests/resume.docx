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84"/>
        <w:tblW w:w="11862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6004"/>
        <w:gridCol w:w="5821"/>
        <w:gridCol w:w="37"/>
      </w:tblGrid>
      <w:tr w:rsidR="000930DE" w:rsidRPr="00FE62A7" w14:paraId="0688FA1E" w14:textId="77777777" w:rsidTr="00F5765A">
        <w:trPr>
          <w:trHeight w:val="1044"/>
        </w:trPr>
        <w:tc>
          <w:tcPr>
            <w:tcW w:w="6004" w:type="dxa"/>
            <w:tcBorders>
              <w:bottom w:val="single" w:sz="24" w:space="0" w:color="ACA8AA" w:themeColor="accent4"/>
            </w:tcBorders>
            <w:vAlign w:val="bottom"/>
          </w:tcPr>
          <w:p w14:paraId="7611BA27" w14:textId="3601AFEC" w:rsidR="000930DE" w:rsidRPr="00FE62A7" w:rsidRDefault="00F513D9" w:rsidP="004C0771">
            <w:pPr>
              <w:pStyle w:val="Subtitle"/>
              <w:rPr>
                <w:sz w:val="44"/>
                <w:szCs w:val="44"/>
              </w:rPr>
            </w:pPr>
            <w:r w:rsidRPr="00FE62A7">
              <w:rPr>
                <w:sz w:val="44"/>
                <w:szCs w:val="44"/>
              </w:rPr>
              <w:t>Lavisha wadhwani</w:t>
            </w:r>
          </w:p>
        </w:tc>
        <w:tc>
          <w:tcPr>
            <w:tcW w:w="585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0457E649" w14:textId="77777777" w:rsidR="00040BAD" w:rsidRDefault="00040BAD" w:rsidP="004C0771">
            <w:pPr>
              <w:pStyle w:val="ContactInfo"/>
              <w:rPr>
                <w:sz w:val="22"/>
              </w:rPr>
            </w:pPr>
          </w:p>
          <w:p w14:paraId="71523550" w14:textId="77777777" w:rsidR="00F5765A" w:rsidRDefault="00040BAD" w:rsidP="004C0771">
            <w:pPr>
              <w:pStyle w:val="ContactInfo"/>
              <w:jc w:val="left"/>
            </w:pPr>
            <w:r>
              <w:rPr>
                <w:sz w:val="22"/>
              </w:rPr>
              <w:t xml:space="preserve">                                        </w:t>
            </w:r>
            <w:r w:rsidR="003114C2">
              <w:rPr>
                <w:sz w:val="22"/>
              </w:rPr>
              <w:t xml:space="preserve">   </w:t>
            </w:r>
            <w:r>
              <w:rPr>
                <w:sz w:val="22"/>
              </w:rPr>
              <w:t xml:space="preserve"> </w:t>
            </w:r>
            <w:r w:rsidR="003114C2" w:rsidRPr="00967727">
              <w:rPr>
                <w:noProof/>
              </w:rPr>
              <w:drawing>
                <wp:inline distT="0" distB="0" distL="0" distR="0" wp14:anchorId="7BCF07D8" wp14:editId="506CDCA2">
                  <wp:extent cx="182880" cy="182880"/>
                  <wp:effectExtent l="0" t="0" r="7620" b="7620"/>
                  <wp:docPr id="1576556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556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2" w:history="1">
              <w:r w:rsidR="003114C2" w:rsidRPr="003114C2">
                <w:rPr>
                  <w:rStyle w:val="Hyperlink"/>
                  <w:sz w:val="22"/>
                </w:rPr>
                <w:t>lavisha-wadhwani-914590309/</w:t>
              </w:r>
            </w:hyperlink>
          </w:p>
          <w:p w14:paraId="1CB323AA" w14:textId="77DBE705" w:rsidR="00F5765A" w:rsidRPr="00F5765A" w:rsidRDefault="007A75BB" w:rsidP="007A75BB">
            <w:pPr>
              <w:pStyle w:val="ContactInfo"/>
              <w:ind w:left="360"/>
              <w:jc w:val="left"/>
            </w:pPr>
            <w:r>
              <w:rPr>
                <w:noProof/>
              </w:rPr>
              <w:t xml:space="preserve">                                    </w:t>
            </w:r>
            <w:r>
              <w:rPr>
                <w:noProof/>
              </w:rPr>
              <w:drawing>
                <wp:inline distT="0" distB="0" distL="0" distR="0" wp14:anchorId="1FB2F655" wp14:editId="3DFA62E7">
                  <wp:extent cx="353679" cy="243840"/>
                  <wp:effectExtent l="0" t="0" r="8890" b="3810"/>
                  <wp:docPr id="1230621049" name="Picture 3" descr="GitHub Logos and Usage · GitH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GitHub Logos and Usage · GitHu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725" cy="25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23071">
              <w:t xml:space="preserve"> </w:t>
            </w:r>
            <w:hyperlink r:id="rId14" w:history="1">
              <w:r w:rsidRPr="00A95BC2">
                <w:rPr>
                  <w:rStyle w:val="Hyperlink"/>
                </w:rPr>
                <w:t>https://github.com/lavishawadhwani</w:t>
              </w:r>
            </w:hyperlink>
          </w:p>
          <w:p w14:paraId="49275F8A" w14:textId="2C23EDBB" w:rsidR="000930DE" w:rsidRPr="00FE62A7" w:rsidRDefault="00C23071" w:rsidP="00C23071">
            <w:pPr>
              <w:pStyle w:val="ContactInfo"/>
              <w:jc w:val="left"/>
              <w:rPr>
                <w:sz w:val="22"/>
              </w:rPr>
            </w:pPr>
            <w:r>
              <w:t xml:space="preserve">                                                   </w:t>
            </w:r>
            <w:hyperlink r:id="rId15" w:history="1">
              <w:r w:rsidRPr="00A95BC2">
                <w:rPr>
                  <w:rStyle w:val="Hyperlink"/>
                  <w:sz w:val="22"/>
                </w:rPr>
                <w:t>lavishawadhwani24@gmail.com</w:t>
              </w:r>
            </w:hyperlink>
            <w:r w:rsidR="00F513D9" w:rsidRPr="00FE62A7">
              <w:rPr>
                <w:sz w:val="22"/>
              </w:rPr>
              <w:t xml:space="preserve"> </w:t>
            </w:r>
          </w:p>
        </w:tc>
      </w:tr>
      <w:tr w:rsidR="004D4E50" w:rsidRPr="00FE62A7" w14:paraId="27AE3467" w14:textId="77777777" w:rsidTr="00F5765A">
        <w:trPr>
          <w:trHeight w:val="2025"/>
        </w:trPr>
        <w:tc>
          <w:tcPr>
            <w:tcW w:w="11862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4C714B0" w14:textId="77777777" w:rsidR="00F513D9" w:rsidRPr="00FE62A7" w:rsidRDefault="00F513D9" w:rsidP="004C0771">
            <w:pPr>
              <w:pStyle w:val="Heading1"/>
              <w:rPr>
                <w:sz w:val="22"/>
                <w:szCs w:val="22"/>
              </w:rPr>
            </w:pPr>
            <w:r w:rsidRPr="00FE62A7">
              <w:rPr>
                <w:sz w:val="22"/>
                <w:szCs w:val="22"/>
              </w:rPr>
              <w:t>EDUCATION</w:t>
            </w:r>
          </w:p>
          <w:p w14:paraId="54717EE7" w14:textId="77777777" w:rsidR="00F513D9" w:rsidRPr="00FE62A7" w:rsidRDefault="00F513D9" w:rsidP="004C0771">
            <w:pPr>
              <w:pStyle w:val="Heading2"/>
              <w:rPr>
                <w:sz w:val="22"/>
                <w:szCs w:val="22"/>
              </w:rPr>
            </w:pPr>
            <w:proofErr w:type="gramStart"/>
            <w:r w:rsidRPr="00FE62A7">
              <w:rPr>
                <w:sz w:val="22"/>
                <w:szCs w:val="22"/>
              </w:rPr>
              <w:t>B.Tech</w:t>
            </w:r>
            <w:proofErr w:type="gramEnd"/>
            <w:r w:rsidRPr="00FE62A7">
              <w:rPr>
                <w:sz w:val="22"/>
                <w:szCs w:val="22"/>
              </w:rPr>
              <w:t xml:space="preserve"> computer science engineering in artifical intelligence and machine learning</w:t>
            </w:r>
          </w:p>
          <w:p w14:paraId="51D2F30F" w14:textId="2A5EFC2B" w:rsidR="00172144" w:rsidRDefault="00F513D9" w:rsidP="004C0771">
            <w:pPr>
              <w:pStyle w:val="Heading4"/>
              <w:rPr>
                <w:sz w:val="22"/>
              </w:rPr>
            </w:pPr>
            <w:r w:rsidRPr="00FE62A7">
              <w:rPr>
                <w:sz w:val="22"/>
              </w:rPr>
              <w:t>Manipal University Jaipur</w:t>
            </w:r>
            <w:r w:rsidR="00172144">
              <w:rPr>
                <w:sz w:val="22"/>
              </w:rPr>
              <w:t xml:space="preserve"> </w:t>
            </w:r>
            <w:r w:rsidR="00AC4D34">
              <w:rPr>
                <w:sz w:val="22"/>
              </w:rPr>
              <w:t>(</w:t>
            </w:r>
            <w:r w:rsidR="00172144" w:rsidRPr="00FE62A7">
              <w:rPr>
                <w:sz w:val="22"/>
              </w:rPr>
              <w:t>2024-2027</w:t>
            </w:r>
            <w:r w:rsidR="00AC4D34">
              <w:rPr>
                <w:sz w:val="22"/>
              </w:rPr>
              <w:t>)</w:t>
            </w:r>
          </w:p>
          <w:p w14:paraId="3D3523A1" w14:textId="37C4B313" w:rsidR="00F513D9" w:rsidRPr="00172144" w:rsidRDefault="00F513D9" w:rsidP="004C0771">
            <w:pPr>
              <w:pStyle w:val="Heading4"/>
              <w:numPr>
                <w:ilvl w:val="0"/>
                <w:numId w:val="5"/>
              </w:numPr>
              <w:rPr>
                <w:sz w:val="22"/>
              </w:rPr>
            </w:pPr>
            <w:r w:rsidRPr="00172144">
              <w:rPr>
                <w:sz w:val="22"/>
              </w:rPr>
              <w:t>GPA 8.</w:t>
            </w:r>
            <w:r w:rsidR="00ED2B8A">
              <w:rPr>
                <w:sz w:val="22"/>
              </w:rPr>
              <w:t>24</w:t>
            </w:r>
          </w:p>
          <w:p w14:paraId="3AA4B29A" w14:textId="6112B731" w:rsidR="00F513D9" w:rsidRPr="00FE62A7" w:rsidRDefault="00F513D9" w:rsidP="004C0771">
            <w:pPr>
              <w:pStyle w:val="ListParagraph"/>
              <w:numPr>
                <w:ilvl w:val="0"/>
                <w:numId w:val="5"/>
              </w:numPr>
              <w:rPr>
                <w:sz w:val="22"/>
              </w:rPr>
            </w:pPr>
            <w:r w:rsidRPr="00FE62A7">
              <w:rPr>
                <w:sz w:val="22"/>
              </w:rPr>
              <w:t>Relevant Courses:</w:t>
            </w:r>
            <w:r w:rsidR="00123E1C">
              <w:rPr>
                <w:sz w:val="22"/>
              </w:rPr>
              <w:t xml:space="preserve"> Machine Learning</w:t>
            </w:r>
            <w:r w:rsidRPr="00FE62A7">
              <w:rPr>
                <w:sz w:val="22"/>
              </w:rPr>
              <w:t>,</w:t>
            </w:r>
            <w:r w:rsidR="00123E1C">
              <w:rPr>
                <w:sz w:val="22"/>
              </w:rPr>
              <w:t xml:space="preserve"> Computer Networks, Agile Software Engineering, </w:t>
            </w:r>
            <w:r w:rsidRPr="00FE62A7">
              <w:rPr>
                <w:sz w:val="22"/>
              </w:rPr>
              <w:t>RDBMS, Operating Systems.</w:t>
            </w:r>
          </w:p>
          <w:p w14:paraId="124CCF02" w14:textId="5BFDDB54" w:rsidR="004D4E50" w:rsidRPr="00FE62A7" w:rsidRDefault="004D4E50" w:rsidP="004C0771">
            <w:pPr>
              <w:rPr>
                <w:sz w:val="22"/>
              </w:rPr>
            </w:pPr>
          </w:p>
        </w:tc>
      </w:tr>
      <w:tr w:rsidR="000930DE" w:rsidRPr="00FE62A7" w14:paraId="688CFCBF" w14:textId="77777777" w:rsidTr="00DA2510">
        <w:trPr>
          <w:trHeight w:val="714"/>
        </w:trPr>
        <w:tc>
          <w:tcPr>
            <w:tcW w:w="6004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AB7E22D" w14:textId="77777777" w:rsidR="00F513D9" w:rsidRPr="00FE62A7" w:rsidRDefault="00F513D9" w:rsidP="004C0771">
            <w:pPr>
              <w:pStyle w:val="Heading1"/>
              <w:rPr>
                <w:sz w:val="22"/>
                <w:szCs w:val="22"/>
              </w:rPr>
            </w:pPr>
            <w:r w:rsidRPr="00FE62A7">
              <w:rPr>
                <w:sz w:val="22"/>
                <w:szCs w:val="22"/>
              </w:rPr>
              <w:t xml:space="preserve"> skills </w:t>
            </w:r>
          </w:p>
          <w:p w14:paraId="43B4D058" w14:textId="232D3093" w:rsidR="00F513D9" w:rsidRPr="00FE62A7" w:rsidRDefault="00123E1C" w:rsidP="00123E1C">
            <w:pPr>
              <w:pStyle w:val="ListParagraph"/>
              <w:numPr>
                <w:ilvl w:val="0"/>
                <w:numId w:val="6"/>
              </w:numPr>
              <w:rPr>
                <w:sz w:val="22"/>
              </w:rPr>
            </w:pPr>
            <w:r>
              <w:rPr>
                <w:sz w:val="22"/>
              </w:rPr>
              <w:t>Machine Learning</w:t>
            </w:r>
          </w:p>
          <w:p w14:paraId="11FCEA52" w14:textId="77777777" w:rsidR="00123E1C" w:rsidRPr="00FE62A7" w:rsidRDefault="00123E1C" w:rsidP="00123E1C">
            <w:pPr>
              <w:pStyle w:val="ListParagraph"/>
              <w:numPr>
                <w:ilvl w:val="0"/>
                <w:numId w:val="6"/>
              </w:numPr>
              <w:rPr>
                <w:sz w:val="22"/>
              </w:rPr>
            </w:pPr>
            <w:r w:rsidRPr="00FE62A7">
              <w:rPr>
                <w:sz w:val="22"/>
              </w:rPr>
              <w:t>Python</w:t>
            </w:r>
            <w:r>
              <w:rPr>
                <w:sz w:val="22"/>
              </w:rPr>
              <w:t xml:space="preserve"> frameworks – Flask, Django </w:t>
            </w:r>
          </w:p>
          <w:p w14:paraId="1EDA400A" w14:textId="77777777" w:rsidR="00123E1C" w:rsidRDefault="00123E1C" w:rsidP="00123E1C">
            <w:pPr>
              <w:pStyle w:val="ListParagraph"/>
              <w:numPr>
                <w:ilvl w:val="0"/>
                <w:numId w:val="6"/>
              </w:numPr>
              <w:rPr>
                <w:sz w:val="22"/>
              </w:rPr>
            </w:pPr>
            <w:r>
              <w:rPr>
                <w:sz w:val="22"/>
              </w:rPr>
              <w:t xml:space="preserve">SQL </w:t>
            </w:r>
          </w:p>
          <w:p w14:paraId="25A14157" w14:textId="0BC0B7C1" w:rsidR="00F513D9" w:rsidRDefault="00123E1C" w:rsidP="00123E1C">
            <w:pPr>
              <w:pStyle w:val="ListParagraph"/>
              <w:numPr>
                <w:ilvl w:val="0"/>
                <w:numId w:val="6"/>
              </w:numPr>
              <w:rPr>
                <w:sz w:val="22"/>
              </w:rPr>
            </w:pPr>
            <w:r>
              <w:rPr>
                <w:sz w:val="22"/>
              </w:rPr>
              <w:t>Web technologies</w:t>
            </w:r>
          </w:p>
          <w:p w14:paraId="324C78C3" w14:textId="7149D177" w:rsidR="00123E1C" w:rsidRPr="00123E1C" w:rsidRDefault="00123E1C" w:rsidP="00123E1C">
            <w:pPr>
              <w:pStyle w:val="ListParagraph"/>
              <w:numPr>
                <w:ilvl w:val="0"/>
                <w:numId w:val="6"/>
              </w:numPr>
              <w:rPr>
                <w:sz w:val="22"/>
              </w:rPr>
            </w:pPr>
            <w:r>
              <w:rPr>
                <w:sz w:val="22"/>
              </w:rPr>
              <w:t>Cloud Computing</w:t>
            </w:r>
          </w:p>
          <w:p w14:paraId="66B37E0E" w14:textId="6D65D069" w:rsidR="000930DE" w:rsidRPr="00123E1C" w:rsidRDefault="000930DE" w:rsidP="00123E1C">
            <w:pPr>
              <w:rPr>
                <w:sz w:val="22"/>
              </w:rPr>
            </w:pPr>
          </w:p>
        </w:tc>
        <w:tc>
          <w:tcPr>
            <w:tcW w:w="585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CAF34E4" w14:textId="3B3958C6" w:rsidR="000930DE" w:rsidRPr="00FE62A7" w:rsidRDefault="000930DE" w:rsidP="004C0771">
            <w:pPr>
              <w:rPr>
                <w:sz w:val="22"/>
              </w:rPr>
            </w:pPr>
          </w:p>
        </w:tc>
      </w:tr>
      <w:tr w:rsidR="000930DE" w:rsidRPr="00FE62A7" w14:paraId="77BC9EB5" w14:textId="77777777" w:rsidTr="00CE5BA0">
        <w:trPr>
          <w:trHeight w:val="558"/>
        </w:trPr>
        <w:tc>
          <w:tcPr>
            <w:tcW w:w="11862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907128E" w14:textId="30F1BF9A" w:rsidR="00F513D9" w:rsidRPr="00FE62A7" w:rsidRDefault="00791021" w:rsidP="004C0771">
            <w:pPr>
              <w:pStyle w:val="Heading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Experience</w:t>
            </w:r>
          </w:p>
          <w:p w14:paraId="6476E3CF" w14:textId="65F036A4" w:rsidR="00F513D9" w:rsidRPr="006F7CBE" w:rsidRDefault="00791021" w:rsidP="004C0771">
            <w:pPr>
              <w:pStyle w:val="ListParagraph"/>
              <w:numPr>
                <w:ilvl w:val="0"/>
                <w:numId w:val="13"/>
              </w:numPr>
              <w:rPr>
                <w:sz w:val="22"/>
              </w:rPr>
            </w:pPr>
            <w:hyperlink r:id="rId16" w:history="1">
              <w:r w:rsidRPr="006F7CBE">
                <w:rPr>
                  <w:rStyle w:val="Hyperlink"/>
                  <w:sz w:val="22"/>
                </w:rPr>
                <w:t xml:space="preserve">Tech Intern </w:t>
              </w:r>
              <w:r w:rsidR="006F7CBE" w:rsidRPr="006F7CBE">
                <w:rPr>
                  <w:rStyle w:val="Hyperlink"/>
                  <w:sz w:val="22"/>
                </w:rPr>
                <w:t>– CollegeTips.in</w:t>
              </w:r>
            </w:hyperlink>
            <w:r w:rsidR="006F7CBE" w:rsidRPr="006F7CBE">
              <w:rPr>
                <w:sz w:val="22"/>
              </w:rPr>
              <w:t xml:space="preserve"> (May 2025-June 2025)</w:t>
            </w:r>
          </w:p>
          <w:p w14:paraId="69648000" w14:textId="77777777" w:rsidR="000930DE" w:rsidRDefault="00F513D9" w:rsidP="004C0771">
            <w:pPr>
              <w:pStyle w:val="ListBullet"/>
              <w:numPr>
                <w:ilvl w:val="0"/>
                <w:numId w:val="0"/>
              </w:numPr>
              <w:ind w:left="360"/>
              <w:rPr>
                <w:sz w:val="22"/>
              </w:rPr>
            </w:pPr>
            <w:r w:rsidRPr="00FE62A7">
              <w:rPr>
                <w:sz w:val="22"/>
              </w:rPr>
              <w:t>.</w:t>
            </w:r>
            <w:r w:rsidR="006F7CBE">
              <w:rPr>
                <w:sz w:val="22"/>
              </w:rPr>
              <w:t xml:space="preserve">      </w:t>
            </w:r>
            <w:r w:rsidR="006F7CBE" w:rsidRPr="006F7CBE">
              <w:rPr>
                <w:sz w:val="22"/>
              </w:rPr>
              <w:t xml:space="preserve">Developed and deployed responsive webpages for campaigns including </w:t>
            </w:r>
            <w:r w:rsidR="006F7CBE" w:rsidRPr="006F7CBE">
              <w:rPr>
                <w:b/>
                <w:bCs/>
                <w:sz w:val="22"/>
              </w:rPr>
              <w:t>“Pet-Friendly City”</w:t>
            </w:r>
            <w:r w:rsidR="006F7CBE" w:rsidRPr="006F7CBE">
              <w:rPr>
                <w:sz w:val="22"/>
              </w:rPr>
              <w:t xml:space="preserve">, using </w:t>
            </w:r>
            <w:r w:rsidR="006F7CBE" w:rsidRPr="006F7CBE">
              <w:rPr>
                <w:b/>
                <w:bCs/>
                <w:sz w:val="22"/>
              </w:rPr>
              <w:t xml:space="preserve">HTML, CSS, and </w:t>
            </w:r>
            <w:r w:rsidR="006F7CBE">
              <w:rPr>
                <w:b/>
                <w:bCs/>
                <w:sz w:val="22"/>
              </w:rPr>
              <w:t xml:space="preserve">                     </w:t>
            </w:r>
            <w:r w:rsidR="006F7CBE" w:rsidRPr="006F7CBE">
              <w:rPr>
                <w:b/>
                <w:bCs/>
                <w:sz w:val="22"/>
              </w:rPr>
              <w:t>Tailwind CSS</w:t>
            </w:r>
            <w:r w:rsidR="006F7CBE" w:rsidRPr="006F7CBE">
              <w:rPr>
                <w:sz w:val="22"/>
              </w:rPr>
              <w:t xml:space="preserve"> to enhance user engagement</w:t>
            </w:r>
            <w:r w:rsidR="004C0771">
              <w:rPr>
                <w:sz w:val="22"/>
              </w:rPr>
              <w:t xml:space="preserve"> </w:t>
            </w:r>
          </w:p>
          <w:p w14:paraId="3149CFFB" w14:textId="0E4A9D0A" w:rsidR="004C0771" w:rsidRPr="00FE62A7" w:rsidRDefault="004C0771" w:rsidP="004C0771">
            <w:pPr>
              <w:pStyle w:val="ListBullet"/>
              <w:numPr>
                <w:ilvl w:val="0"/>
                <w:numId w:val="0"/>
              </w:numPr>
              <w:ind w:left="360"/>
              <w:rPr>
                <w:sz w:val="22"/>
              </w:rPr>
            </w:pPr>
            <w:r>
              <w:rPr>
                <w:sz w:val="22"/>
              </w:rPr>
              <w:t xml:space="preserve">      </w:t>
            </w:r>
            <w:r w:rsidRPr="004C0771">
              <w:t xml:space="preserve"> </w:t>
            </w:r>
            <w:r w:rsidRPr="004C0771">
              <w:rPr>
                <w:sz w:val="22"/>
              </w:rPr>
              <w:t xml:space="preserve">Contributed to the </w:t>
            </w:r>
            <w:r w:rsidRPr="004C0771">
              <w:rPr>
                <w:b/>
                <w:bCs/>
                <w:sz w:val="22"/>
              </w:rPr>
              <w:t>Digital Literacy Platform</w:t>
            </w:r>
            <w:r w:rsidRPr="004C0771">
              <w:rPr>
                <w:sz w:val="22"/>
              </w:rPr>
              <w:t xml:space="preserve"> by integrating an </w:t>
            </w:r>
            <w:r w:rsidRPr="004C0771">
              <w:rPr>
                <w:b/>
                <w:bCs/>
                <w:sz w:val="22"/>
              </w:rPr>
              <w:t>AI-powered chatbot</w:t>
            </w:r>
            <w:r w:rsidRPr="004C0771">
              <w:rPr>
                <w:sz w:val="22"/>
              </w:rPr>
              <w:t xml:space="preserve"> to assist users with digital tools.</w:t>
            </w:r>
          </w:p>
        </w:tc>
      </w:tr>
      <w:tr w:rsidR="004D4E50" w:rsidRPr="00FE62A7" w14:paraId="0F6E042C" w14:textId="77777777" w:rsidTr="001A54D2">
        <w:trPr>
          <w:gridAfter w:val="1"/>
          <w:wAfter w:w="37" w:type="dxa"/>
          <w:trHeight w:val="2083"/>
        </w:trPr>
        <w:tc>
          <w:tcPr>
            <w:tcW w:w="11825" w:type="dxa"/>
            <w:gridSpan w:val="2"/>
            <w:tcBorders>
              <w:top w:val="single" w:sz="24" w:space="0" w:color="ACA8AA" w:themeColor="accent4"/>
            </w:tcBorders>
          </w:tcPr>
          <w:p w14:paraId="32D57919" w14:textId="06CEC079" w:rsidR="004D4E50" w:rsidRDefault="004C0771" w:rsidP="004C0771">
            <w:pPr>
              <w:pStyle w:val="Heading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PROJECTS</w:t>
            </w:r>
          </w:p>
          <w:p w14:paraId="5C3B2C56" w14:textId="77777777" w:rsidR="00D73E0B" w:rsidRPr="00D73E0B" w:rsidRDefault="00D73E0B" w:rsidP="00D73E0B"/>
          <w:p w14:paraId="6F13E587" w14:textId="77777777" w:rsidR="00D73E0B" w:rsidRPr="00D73E0B" w:rsidRDefault="00D73E0B" w:rsidP="00D73E0B">
            <w:pPr>
              <w:pStyle w:val="ListParagraph"/>
              <w:numPr>
                <w:ilvl w:val="0"/>
                <w:numId w:val="13"/>
              </w:numPr>
              <w:rPr>
                <w:sz w:val="22"/>
              </w:rPr>
            </w:pPr>
            <w:hyperlink r:id="rId17" w:history="1">
              <w:r w:rsidRPr="00D73E0B">
                <w:rPr>
                  <w:rStyle w:val="Hyperlink"/>
                  <w:b/>
                  <w:bCs/>
                  <w:sz w:val="22"/>
                </w:rPr>
                <w:t>Fake News Detection System | ML, Pytho</w:t>
              </w:r>
              <w:r w:rsidRPr="00D73E0B">
                <w:rPr>
                  <w:rStyle w:val="Hyperlink"/>
                  <w:b/>
                  <w:bCs/>
                  <w:sz w:val="22"/>
                </w:rPr>
                <w:t>n</w:t>
              </w:r>
              <w:r w:rsidRPr="00D73E0B">
                <w:rPr>
                  <w:rStyle w:val="Hyperlink"/>
                  <w:b/>
                  <w:bCs/>
                  <w:sz w:val="22"/>
                </w:rPr>
                <w:t>, Render</w:t>
              </w:r>
            </w:hyperlink>
          </w:p>
          <w:p w14:paraId="604BF5C1" w14:textId="5F361C55" w:rsidR="00490F0A" w:rsidRPr="00FE62A7" w:rsidRDefault="00D73E0B" w:rsidP="00D73E0B">
            <w:pPr>
              <w:pStyle w:val="ListParagraph"/>
              <w:ind w:left="780"/>
              <w:rPr>
                <w:sz w:val="22"/>
              </w:rPr>
            </w:pPr>
            <w:r w:rsidRPr="00D73E0B">
              <w:rPr>
                <w:sz w:val="22"/>
              </w:rPr>
              <w:t xml:space="preserve">• Designed and deployed an </w:t>
            </w:r>
            <w:r w:rsidRPr="00D73E0B">
              <w:rPr>
                <w:b/>
                <w:bCs/>
                <w:sz w:val="22"/>
              </w:rPr>
              <w:t>NLP-based Fake News Detection System</w:t>
            </w:r>
            <w:r w:rsidRPr="00D73E0B">
              <w:rPr>
                <w:sz w:val="22"/>
              </w:rPr>
              <w:t xml:space="preserve"> using Python and Machine Learning</w:t>
            </w:r>
            <w:r w:rsidRPr="00D73E0B">
              <w:rPr>
                <w:sz w:val="22"/>
              </w:rPr>
              <w:br/>
              <w:t xml:space="preserve">• Applied </w:t>
            </w:r>
            <w:r w:rsidRPr="00D73E0B">
              <w:rPr>
                <w:b/>
                <w:bCs/>
                <w:sz w:val="22"/>
              </w:rPr>
              <w:t>text preprocessing, TF-IDF vectorization</w:t>
            </w:r>
            <w:r w:rsidRPr="00D73E0B">
              <w:rPr>
                <w:sz w:val="22"/>
              </w:rPr>
              <w:t>, and supervised classifiers (LR, NB, SVM)</w:t>
            </w:r>
            <w:r w:rsidRPr="00D73E0B">
              <w:rPr>
                <w:sz w:val="22"/>
              </w:rPr>
              <w:br/>
              <w:t xml:space="preserve">• Built a </w:t>
            </w:r>
            <w:r w:rsidRPr="00D73E0B">
              <w:rPr>
                <w:b/>
                <w:bCs/>
                <w:sz w:val="22"/>
              </w:rPr>
              <w:t>Flask web interface</w:t>
            </w:r>
            <w:r w:rsidRPr="00D73E0B">
              <w:rPr>
                <w:sz w:val="22"/>
              </w:rPr>
              <w:t xml:space="preserve"> and deployed the model on </w:t>
            </w:r>
            <w:r w:rsidRPr="00D73E0B">
              <w:rPr>
                <w:b/>
                <w:bCs/>
                <w:sz w:val="22"/>
              </w:rPr>
              <w:t>Render</w:t>
            </w:r>
            <w:r w:rsidRPr="00D73E0B">
              <w:rPr>
                <w:sz w:val="22"/>
              </w:rPr>
              <w:t xml:space="preserve"> for online access</w:t>
            </w:r>
          </w:p>
          <w:p w14:paraId="433A8C6F" w14:textId="010E4BDE" w:rsidR="005B6F7D" w:rsidRPr="005B6F7D" w:rsidRDefault="005B6F7D" w:rsidP="004C0771">
            <w:pPr>
              <w:pStyle w:val="ListParagraph"/>
              <w:numPr>
                <w:ilvl w:val="0"/>
                <w:numId w:val="13"/>
              </w:numPr>
              <w:rPr>
                <w:b/>
                <w:bCs/>
                <w:sz w:val="22"/>
              </w:rPr>
            </w:pPr>
            <w:hyperlink r:id="rId18" w:history="1">
              <w:r w:rsidRPr="005B6F7D">
                <w:rPr>
                  <w:rStyle w:val="Hyperlink"/>
                  <w:b/>
                  <w:bCs/>
                  <w:sz w:val="22"/>
                </w:rPr>
                <w:t xml:space="preserve">Campus Exchange | </w:t>
              </w:r>
              <w:r w:rsidR="00D73E0B">
                <w:rPr>
                  <w:rStyle w:val="Hyperlink"/>
                  <w:b/>
                  <w:bCs/>
                  <w:sz w:val="22"/>
                </w:rPr>
                <w:t>Python</w:t>
              </w:r>
              <w:r w:rsidRPr="005B6F7D">
                <w:rPr>
                  <w:rStyle w:val="Hyperlink"/>
                  <w:b/>
                  <w:bCs/>
                  <w:sz w:val="22"/>
                </w:rPr>
                <w:t xml:space="preserve">, </w:t>
              </w:r>
              <w:r w:rsidR="00D73E0B">
                <w:rPr>
                  <w:rStyle w:val="Hyperlink"/>
                  <w:b/>
                  <w:bCs/>
                  <w:sz w:val="22"/>
                </w:rPr>
                <w:t>Django</w:t>
              </w:r>
              <w:r w:rsidRPr="005B6F7D">
                <w:rPr>
                  <w:rStyle w:val="Hyperlink"/>
                  <w:b/>
                  <w:bCs/>
                  <w:sz w:val="22"/>
                </w:rPr>
                <w:t>, HTML, CSS, SQLite</w:t>
              </w:r>
            </w:hyperlink>
            <w:r w:rsidRPr="005B6F7D">
              <w:rPr>
                <w:b/>
                <w:bCs/>
                <w:sz w:val="22"/>
              </w:rPr>
              <w:t xml:space="preserve"> </w:t>
            </w:r>
          </w:p>
          <w:p w14:paraId="03B03DF5" w14:textId="67442C0C" w:rsidR="005B6F7D" w:rsidRDefault="005B6F7D" w:rsidP="005B6F7D">
            <w:pPr>
              <w:pStyle w:val="ListParagraph"/>
              <w:ind w:left="780"/>
              <w:rPr>
                <w:sz w:val="22"/>
              </w:rPr>
            </w:pPr>
            <w:r w:rsidRPr="005B6F7D">
              <w:rPr>
                <w:sz w:val="22"/>
              </w:rPr>
              <w:t>Built a Django campus marketplace with secure authentication, product listings, filtering, and image uploads. Designed modular apps using Django MVT and SQLite for storage, with clean GitHub deployment.</w:t>
            </w:r>
          </w:p>
          <w:p w14:paraId="716FF6E8" w14:textId="77777777" w:rsidR="005B6F7D" w:rsidRPr="00D73E0B" w:rsidRDefault="005B6F7D" w:rsidP="005B6F7D">
            <w:pPr>
              <w:pStyle w:val="ListParagraph"/>
              <w:ind w:left="780"/>
              <w:rPr>
                <w:b/>
                <w:bCs/>
                <w:sz w:val="22"/>
              </w:rPr>
            </w:pPr>
          </w:p>
          <w:p w14:paraId="63DF0AFC" w14:textId="6C0C3C87" w:rsidR="00490F0A" w:rsidRPr="005B6F7D" w:rsidRDefault="00D73E0B" w:rsidP="00D73E0B">
            <w:pPr>
              <w:pStyle w:val="ListParagraph"/>
              <w:ind w:left="780"/>
              <w:rPr>
                <w:sz w:val="22"/>
              </w:rPr>
            </w:pPr>
            <w:r>
              <w:rPr>
                <w:b/>
                <w:bCs/>
                <w:sz w:val="22"/>
              </w:rPr>
              <w:t xml:space="preserve"> </w:t>
            </w:r>
          </w:p>
          <w:p w14:paraId="38221C99" w14:textId="77777777" w:rsidR="005B6F7D" w:rsidRDefault="005B6F7D" w:rsidP="005B6F7D">
            <w:pPr>
              <w:pStyle w:val="ListParagraph"/>
              <w:ind w:left="780"/>
            </w:pPr>
          </w:p>
          <w:p w14:paraId="1A216D62" w14:textId="3122D616" w:rsidR="00490F0A" w:rsidRPr="005B6F7D" w:rsidRDefault="00490F0A" w:rsidP="005B6F7D">
            <w:pPr>
              <w:rPr>
                <w:sz w:val="22"/>
              </w:rPr>
            </w:pPr>
            <w:hyperlink r:id="rId19" w:history="1"/>
          </w:p>
        </w:tc>
      </w:tr>
      <w:tr w:rsidR="00351ECF" w:rsidRPr="00FE62A7" w14:paraId="5598BE91" w14:textId="77777777" w:rsidTr="00CE5BA0">
        <w:trPr>
          <w:trHeight w:val="639"/>
        </w:trPr>
        <w:tc>
          <w:tcPr>
            <w:tcW w:w="11862" w:type="dxa"/>
            <w:gridSpan w:val="3"/>
            <w:tcBorders>
              <w:top w:val="single" w:sz="24" w:space="0" w:color="ACA8AA" w:themeColor="accent4"/>
            </w:tcBorders>
          </w:tcPr>
          <w:p w14:paraId="414BA5FC" w14:textId="77777777" w:rsidR="004C0771" w:rsidRDefault="004C0771" w:rsidP="004C0771">
            <w:pPr>
              <w:pStyle w:val="Heading1"/>
              <w:rPr>
                <w:sz w:val="22"/>
                <w:szCs w:val="22"/>
              </w:rPr>
            </w:pPr>
            <w:r w:rsidRPr="00FE62A7">
              <w:rPr>
                <w:sz w:val="22"/>
                <w:szCs w:val="22"/>
              </w:rPr>
              <w:t>certifications</w:t>
            </w:r>
          </w:p>
          <w:p w14:paraId="0F08E86B" w14:textId="63C9125B" w:rsidR="00D73E0B" w:rsidRPr="00D73E0B" w:rsidRDefault="00D73E0B" w:rsidP="00D73E0B">
            <w:pPr>
              <w:pStyle w:val="ListParagraph"/>
              <w:numPr>
                <w:ilvl w:val="0"/>
                <w:numId w:val="13"/>
              </w:numPr>
            </w:pPr>
            <w:hyperlink r:id="rId20" w:history="1">
              <w:r w:rsidRPr="00D73E0B">
                <w:rPr>
                  <w:rStyle w:val="Hyperlink"/>
                  <w:sz w:val="22"/>
                </w:rPr>
                <w:t>Machine Learning</w:t>
              </w:r>
            </w:hyperlink>
            <w:r w:rsidRPr="00D73E0B">
              <w:rPr>
                <w:sz w:val="22"/>
              </w:rPr>
              <w:t xml:space="preserve"> by </w:t>
            </w:r>
            <w:r w:rsidRPr="00DE20C6">
              <w:rPr>
                <w:i/>
                <w:iCs/>
                <w:sz w:val="22"/>
              </w:rPr>
              <w:t>NPTEL</w:t>
            </w:r>
            <w:r w:rsidRPr="00D73E0B">
              <w:rPr>
                <w:sz w:val="22"/>
              </w:rPr>
              <w:t xml:space="preserve"> – Mastered the core concepts of designing and analyzing different algorithms.</w:t>
            </w:r>
          </w:p>
          <w:p w14:paraId="382D5BB3" w14:textId="3380ED51" w:rsidR="004C0771" w:rsidRPr="00D73E0B" w:rsidRDefault="008B0D2B" w:rsidP="00D73E0B">
            <w:pPr>
              <w:pStyle w:val="ListParagraph"/>
              <w:numPr>
                <w:ilvl w:val="0"/>
                <w:numId w:val="13"/>
              </w:numPr>
              <w:rPr>
                <w:sz w:val="22"/>
              </w:rPr>
            </w:pPr>
            <w:hyperlink r:id="rId21" w:history="1">
              <w:r w:rsidRPr="00D73E0B">
                <w:rPr>
                  <w:rStyle w:val="Hyperlink"/>
                  <w:sz w:val="22"/>
                </w:rPr>
                <w:t>Django Framework</w:t>
              </w:r>
            </w:hyperlink>
            <w:r w:rsidRPr="00D73E0B">
              <w:rPr>
                <w:sz w:val="22"/>
              </w:rPr>
              <w:t xml:space="preserve"> by </w:t>
            </w:r>
            <w:r w:rsidRPr="00DE20C6">
              <w:rPr>
                <w:i/>
                <w:iCs/>
                <w:sz w:val="22"/>
              </w:rPr>
              <w:t>META</w:t>
            </w:r>
            <w:r w:rsidRPr="00D73E0B">
              <w:rPr>
                <w:sz w:val="22"/>
              </w:rPr>
              <w:t>- All about Django’s MVT architecture and its applications.</w:t>
            </w:r>
          </w:p>
          <w:p w14:paraId="3F23A3F7" w14:textId="610EB0AC" w:rsidR="004C0771" w:rsidRPr="00791021" w:rsidRDefault="008B0D2B" w:rsidP="004C0771">
            <w:pPr>
              <w:pStyle w:val="ListParagraph"/>
              <w:numPr>
                <w:ilvl w:val="0"/>
                <w:numId w:val="9"/>
              </w:numPr>
              <w:rPr>
                <w:sz w:val="22"/>
              </w:rPr>
            </w:pPr>
            <w:hyperlink r:id="rId22" w:history="1">
              <w:r w:rsidRPr="00FE62A7">
                <w:rPr>
                  <w:rStyle w:val="Hyperlink"/>
                  <w:sz w:val="22"/>
                </w:rPr>
                <w:t>Python Essentials-1</w:t>
              </w:r>
            </w:hyperlink>
            <w:r w:rsidRPr="00FE62A7">
              <w:rPr>
                <w:sz w:val="22"/>
              </w:rPr>
              <w:t xml:space="preserve"> </w:t>
            </w:r>
            <w:r>
              <w:rPr>
                <w:sz w:val="22"/>
              </w:rPr>
              <w:t>and 2</w:t>
            </w:r>
            <w:r w:rsidRPr="00FE62A7">
              <w:rPr>
                <w:sz w:val="22"/>
              </w:rPr>
              <w:t xml:space="preserve"> </w:t>
            </w:r>
            <w:r w:rsidRPr="00FE62A7">
              <w:rPr>
                <w:i/>
                <w:iCs/>
                <w:sz w:val="22"/>
              </w:rPr>
              <w:t>by Cisco Networking Academy</w:t>
            </w:r>
            <w:r w:rsidRPr="00FE62A7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 </w:t>
            </w:r>
            <w:r w:rsidRPr="00791021">
              <w:rPr>
                <w:sz w:val="22"/>
              </w:rPr>
              <w:t>Basic knowledge of python with core concepts and scripting techniques.</w:t>
            </w:r>
            <w:r w:rsidRPr="00FE62A7">
              <w:rPr>
                <w:sz w:val="22"/>
              </w:rPr>
              <w:t xml:space="preserve"> </w:t>
            </w:r>
            <w:r w:rsidR="004C0771" w:rsidRPr="00FE62A7">
              <w:rPr>
                <w:sz w:val="22"/>
              </w:rPr>
              <w:t xml:space="preserve">                                                                                          </w:t>
            </w:r>
            <w:r w:rsidR="004C0771">
              <w:rPr>
                <w:sz w:val="22"/>
              </w:rPr>
              <w:t xml:space="preserve"> </w:t>
            </w:r>
          </w:p>
          <w:p w14:paraId="6EEB57EB" w14:textId="7525782E" w:rsidR="00351ECF" w:rsidRPr="00D73E0B" w:rsidRDefault="00D73E0B" w:rsidP="00D73E0B">
            <w:pPr>
              <w:pStyle w:val="ListParagraph"/>
              <w:rPr>
                <w:sz w:val="22"/>
              </w:rPr>
            </w:pPr>
            <w:r>
              <w:t xml:space="preserve"> </w:t>
            </w:r>
          </w:p>
        </w:tc>
      </w:tr>
    </w:tbl>
    <w:p w14:paraId="43D88F03" w14:textId="38A189F4" w:rsidR="007E6E4C" w:rsidRPr="007E6E4C" w:rsidRDefault="007E6E4C" w:rsidP="007E6E4C">
      <w:pPr>
        <w:framePr w:hSpace="180" w:wrap="around" w:hAnchor="margin" w:xAlign="center" w:y="-684"/>
        <w:rPr>
          <w:sz w:val="22"/>
        </w:rPr>
      </w:pPr>
      <w:r w:rsidRPr="007E6E4C">
        <w:rPr>
          <w:sz w:val="22"/>
        </w:rPr>
        <w:t xml:space="preserve"> </w:t>
      </w:r>
    </w:p>
    <w:p w14:paraId="5C3B32C5" w14:textId="4F819B91" w:rsidR="007E6E4C" w:rsidRPr="00FE62A7" w:rsidRDefault="007E6E4C" w:rsidP="007E6E4C">
      <w:pPr>
        <w:pStyle w:val="ListParagraph"/>
        <w:framePr w:hSpace="180" w:wrap="around" w:hAnchor="margin" w:xAlign="center" w:y="-684"/>
        <w:rPr>
          <w:sz w:val="22"/>
        </w:rPr>
      </w:pPr>
      <w:r>
        <w:rPr>
          <w:sz w:val="22"/>
        </w:rPr>
        <w:t xml:space="preserve"> </w:t>
      </w:r>
    </w:p>
    <w:p w14:paraId="3C696F6B" w14:textId="078A7894" w:rsidR="007E6E4C" w:rsidRPr="00FE62A7" w:rsidRDefault="007E6E4C" w:rsidP="007E6E4C">
      <w:pPr>
        <w:pStyle w:val="Heading1"/>
        <w:framePr w:hSpace="180" w:wrap="around" w:hAnchor="margin" w:xAlign="center" w:y="-684"/>
        <w:rPr>
          <w:sz w:val="22"/>
        </w:rPr>
      </w:pPr>
      <w:r>
        <w:rPr>
          <w:sz w:val="22"/>
        </w:rPr>
        <w:t xml:space="preserve"> </w:t>
      </w:r>
      <w:r>
        <w:rPr>
          <w:sz w:val="22"/>
          <w:szCs w:val="22"/>
        </w:rPr>
        <w:t xml:space="preserve"> </w:t>
      </w:r>
    </w:p>
    <w:p w14:paraId="0E0A02B4" w14:textId="0CECE314" w:rsidR="00A03F4F" w:rsidRPr="00A03F4F" w:rsidRDefault="00A03F4F" w:rsidP="007E6E4C">
      <w:pPr>
        <w:spacing w:line="240" w:lineRule="auto"/>
      </w:pPr>
    </w:p>
    <w:sectPr w:rsidR="00A03F4F" w:rsidRPr="00A03F4F" w:rsidSect="00D73E0B">
      <w:type w:val="continuous"/>
      <w:pgSz w:w="12240" w:h="15840"/>
      <w:pgMar w:top="994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9DD8" w14:textId="77777777" w:rsidR="001850BA" w:rsidRDefault="001850BA" w:rsidP="001D4099">
      <w:pPr>
        <w:spacing w:line="240" w:lineRule="auto"/>
      </w:pPr>
      <w:r>
        <w:separator/>
      </w:r>
    </w:p>
  </w:endnote>
  <w:endnote w:type="continuationSeparator" w:id="0">
    <w:p w14:paraId="3CC5B344" w14:textId="77777777" w:rsidR="001850BA" w:rsidRDefault="001850BA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069E" w14:textId="77777777" w:rsidR="001850BA" w:rsidRDefault="001850BA" w:rsidP="001D4099">
      <w:pPr>
        <w:spacing w:line="240" w:lineRule="auto"/>
      </w:pPr>
      <w:r>
        <w:separator/>
      </w:r>
    </w:p>
  </w:footnote>
  <w:footnote w:type="continuationSeparator" w:id="0">
    <w:p w14:paraId="49BDB9E1" w14:textId="77777777" w:rsidR="001850BA" w:rsidRDefault="001850BA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GitHub Logos and Usage · GitHub" style="width:420pt;height:420pt;flip:y;visibility:visible;mso-wrap-style:square" o:bullet="t">
        <v:imagedata r:id="rId1" o:title="GitHub Logos and Usage · GitHub"/>
      </v:shape>
    </w:pict>
  </w:numPicBullet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97344A"/>
    <w:multiLevelType w:val="hybridMultilevel"/>
    <w:tmpl w:val="94FA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87D01"/>
    <w:multiLevelType w:val="hybridMultilevel"/>
    <w:tmpl w:val="E262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C7A0B"/>
    <w:multiLevelType w:val="hybridMultilevel"/>
    <w:tmpl w:val="6B54FA8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13A0B02"/>
    <w:multiLevelType w:val="hybridMultilevel"/>
    <w:tmpl w:val="342A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1CB21373"/>
    <w:multiLevelType w:val="hybridMultilevel"/>
    <w:tmpl w:val="CE682950"/>
    <w:lvl w:ilvl="0" w:tplc="3A9A7F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921E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9046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F0DB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906D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5A2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E0E0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9081E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FE8C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04F3BFD"/>
    <w:multiLevelType w:val="hybridMultilevel"/>
    <w:tmpl w:val="2F563B3A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8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707FE5"/>
    <w:multiLevelType w:val="hybridMultilevel"/>
    <w:tmpl w:val="A6885198"/>
    <w:lvl w:ilvl="0" w:tplc="965855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3AA7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C839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2C5F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D27B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DEE7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CE5D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3244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4885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B3317C2"/>
    <w:multiLevelType w:val="hybridMultilevel"/>
    <w:tmpl w:val="3754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F21C8"/>
    <w:multiLevelType w:val="hybridMultilevel"/>
    <w:tmpl w:val="4DBC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1F45F2D"/>
    <w:multiLevelType w:val="hybridMultilevel"/>
    <w:tmpl w:val="6B36722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7D32205"/>
    <w:multiLevelType w:val="hybridMultilevel"/>
    <w:tmpl w:val="45A40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5"/>
  </w:num>
  <w:num w:numId="2" w16cid:durableId="1475752314">
    <w:abstractNumId w:val="12"/>
  </w:num>
  <w:num w:numId="3" w16cid:durableId="1017973236">
    <w:abstractNumId w:val="8"/>
  </w:num>
  <w:num w:numId="4" w16cid:durableId="1178231001">
    <w:abstractNumId w:val="0"/>
  </w:num>
  <w:num w:numId="5" w16cid:durableId="139929942">
    <w:abstractNumId w:val="14"/>
  </w:num>
  <w:num w:numId="6" w16cid:durableId="1466704456">
    <w:abstractNumId w:val="10"/>
  </w:num>
  <w:num w:numId="7" w16cid:durableId="1434663546">
    <w:abstractNumId w:val="3"/>
  </w:num>
  <w:num w:numId="8" w16cid:durableId="808521755">
    <w:abstractNumId w:val="2"/>
  </w:num>
  <w:num w:numId="9" w16cid:durableId="310595799">
    <w:abstractNumId w:val="4"/>
  </w:num>
  <w:num w:numId="10" w16cid:durableId="602540820">
    <w:abstractNumId w:val="7"/>
  </w:num>
  <w:num w:numId="11" w16cid:durableId="1500998618">
    <w:abstractNumId w:val="11"/>
  </w:num>
  <w:num w:numId="12" w16cid:durableId="1960449852">
    <w:abstractNumId w:val="1"/>
  </w:num>
  <w:num w:numId="13" w16cid:durableId="5449879">
    <w:abstractNumId w:val="13"/>
  </w:num>
  <w:num w:numId="14" w16cid:durableId="1065834353">
    <w:abstractNumId w:val="6"/>
  </w:num>
  <w:num w:numId="15" w16cid:durableId="534972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D9"/>
    <w:rsid w:val="00040BAD"/>
    <w:rsid w:val="000524A9"/>
    <w:rsid w:val="000728A9"/>
    <w:rsid w:val="000761F2"/>
    <w:rsid w:val="000930DE"/>
    <w:rsid w:val="00094536"/>
    <w:rsid w:val="00095D97"/>
    <w:rsid w:val="000A1EE1"/>
    <w:rsid w:val="000D24D2"/>
    <w:rsid w:val="000E1FE9"/>
    <w:rsid w:val="00123E1C"/>
    <w:rsid w:val="00172144"/>
    <w:rsid w:val="00180710"/>
    <w:rsid w:val="001850BA"/>
    <w:rsid w:val="001A54D2"/>
    <w:rsid w:val="001B69FB"/>
    <w:rsid w:val="001D4099"/>
    <w:rsid w:val="001D7755"/>
    <w:rsid w:val="002203E2"/>
    <w:rsid w:val="00222532"/>
    <w:rsid w:val="00284A63"/>
    <w:rsid w:val="00285F5A"/>
    <w:rsid w:val="002B0ADA"/>
    <w:rsid w:val="002C06D6"/>
    <w:rsid w:val="002D15FE"/>
    <w:rsid w:val="002F5D6D"/>
    <w:rsid w:val="0030456C"/>
    <w:rsid w:val="003114C2"/>
    <w:rsid w:val="00313488"/>
    <w:rsid w:val="00351ECF"/>
    <w:rsid w:val="00382EA8"/>
    <w:rsid w:val="003F1B98"/>
    <w:rsid w:val="004303D4"/>
    <w:rsid w:val="00431E72"/>
    <w:rsid w:val="00437E49"/>
    <w:rsid w:val="0045281F"/>
    <w:rsid w:val="00490F0A"/>
    <w:rsid w:val="004A0E63"/>
    <w:rsid w:val="004C0771"/>
    <w:rsid w:val="004D2889"/>
    <w:rsid w:val="004D4E50"/>
    <w:rsid w:val="004F1D64"/>
    <w:rsid w:val="00510684"/>
    <w:rsid w:val="00554398"/>
    <w:rsid w:val="005809A1"/>
    <w:rsid w:val="005937B7"/>
    <w:rsid w:val="005B519E"/>
    <w:rsid w:val="005B6F7D"/>
    <w:rsid w:val="005F14C2"/>
    <w:rsid w:val="005F41BA"/>
    <w:rsid w:val="005F56A3"/>
    <w:rsid w:val="005F65C3"/>
    <w:rsid w:val="00615397"/>
    <w:rsid w:val="0062563D"/>
    <w:rsid w:val="00643E15"/>
    <w:rsid w:val="006641EA"/>
    <w:rsid w:val="006D15E3"/>
    <w:rsid w:val="006F747B"/>
    <w:rsid w:val="006F7CBE"/>
    <w:rsid w:val="007303B5"/>
    <w:rsid w:val="00743FBF"/>
    <w:rsid w:val="00751A98"/>
    <w:rsid w:val="00780B8E"/>
    <w:rsid w:val="00791021"/>
    <w:rsid w:val="007A6961"/>
    <w:rsid w:val="007A6F7A"/>
    <w:rsid w:val="007A75BB"/>
    <w:rsid w:val="007A7B8E"/>
    <w:rsid w:val="007B4E11"/>
    <w:rsid w:val="007E2006"/>
    <w:rsid w:val="007E3DA2"/>
    <w:rsid w:val="007E6E4C"/>
    <w:rsid w:val="00820AC1"/>
    <w:rsid w:val="00823601"/>
    <w:rsid w:val="00867C58"/>
    <w:rsid w:val="00884806"/>
    <w:rsid w:val="00886679"/>
    <w:rsid w:val="008A3C76"/>
    <w:rsid w:val="008A6805"/>
    <w:rsid w:val="008B0D2B"/>
    <w:rsid w:val="008B4069"/>
    <w:rsid w:val="008D169E"/>
    <w:rsid w:val="008E0EB2"/>
    <w:rsid w:val="0093216D"/>
    <w:rsid w:val="00975E79"/>
    <w:rsid w:val="009D1FF3"/>
    <w:rsid w:val="00A03F4F"/>
    <w:rsid w:val="00A301D5"/>
    <w:rsid w:val="00A30F99"/>
    <w:rsid w:val="00A37824"/>
    <w:rsid w:val="00A40DEC"/>
    <w:rsid w:val="00A507F4"/>
    <w:rsid w:val="00A64FA3"/>
    <w:rsid w:val="00A66AFF"/>
    <w:rsid w:val="00AC4D34"/>
    <w:rsid w:val="00AD79E9"/>
    <w:rsid w:val="00B24E0D"/>
    <w:rsid w:val="00B3075C"/>
    <w:rsid w:val="00B661B8"/>
    <w:rsid w:val="00C23071"/>
    <w:rsid w:val="00C35EF0"/>
    <w:rsid w:val="00C4037B"/>
    <w:rsid w:val="00CC0FFE"/>
    <w:rsid w:val="00CC2921"/>
    <w:rsid w:val="00CE3B09"/>
    <w:rsid w:val="00CE5BA0"/>
    <w:rsid w:val="00CF67E0"/>
    <w:rsid w:val="00D73E0B"/>
    <w:rsid w:val="00D86211"/>
    <w:rsid w:val="00D92978"/>
    <w:rsid w:val="00DA2510"/>
    <w:rsid w:val="00DE20C6"/>
    <w:rsid w:val="00DF3777"/>
    <w:rsid w:val="00EA604D"/>
    <w:rsid w:val="00EB5966"/>
    <w:rsid w:val="00ED2B8A"/>
    <w:rsid w:val="00EE5D12"/>
    <w:rsid w:val="00F255EB"/>
    <w:rsid w:val="00F42731"/>
    <w:rsid w:val="00F513D9"/>
    <w:rsid w:val="00F55940"/>
    <w:rsid w:val="00F5765A"/>
    <w:rsid w:val="00F62BAE"/>
    <w:rsid w:val="00F92CA8"/>
    <w:rsid w:val="00F9618D"/>
    <w:rsid w:val="00FA3628"/>
    <w:rsid w:val="00FE62A7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5DAD1"/>
  <w15:chartTrackingRefBased/>
  <w15:docId w15:val="{67090016-43E7-466C-9080-D444EB43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FollowedHyperlink">
    <w:name w:val="FollowedHyperlink"/>
    <w:basedOn w:val="DefaultParagraphFont"/>
    <w:uiPriority w:val="99"/>
    <w:semiHidden/>
    <w:rsid w:val="00F513D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lavishawadhwani/campus-exchang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crobat.adobe.com/id/urn:aaid:sc:ap:a0ebad9f-c35c-4508-a11e-12b9a10d5978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lavisha-wadhwani-914590309/" TargetMode="External"/><Relationship Id="rId17" Type="http://schemas.openxmlformats.org/officeDocument/2006/relationships/hyperlink" Target="https://fake-news-detector-1-vwwj.onrender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crobat.adobe.com/id/urn:aaid:sc:AP:bf6f65fa-b792-4a24-8b09-d7066f035483" TargetMode="External"/><Relationship Id="rId20" Type="http://schemas.openxmlformats.org/officeDocument/2006/relationships/hyperlink" Target="https://acrobat.adobe.com/id/urn:aaid:sc:AP:86c650cc-f07f-4089-b326-dac1d901438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mailto:lavishawadhwani24@gmail.com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lavishawadhwani.github.io/collegetip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lavishawadhwani" TargetMode="External"/><Relationship Id="rId22" Type="http://schemas.openxmlformats.org/officeDocument/2006/relationships/hyperlink" Target="https://www.credly.com/badges/9f6e4244-b6da-4f92-ab50-7e416ade162b/public_u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E42C05-C353-4805-A3E6-6D931B9BA6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440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Lavisha Wadhwani</cp:lastModifiedBy>
  <cp:revision>20</cp:revision>
  <dcterms:created xsi:type="dcterms:W3CDTF">2025-04-05T09:39:00Z</dcterms:created>
  <dcterms:modified xsi:type="dcterms:W3CDTF">2026-02-03T17:04:00Z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